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3081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3280C38" wp14:editId="2CA6C9A6">
                <wp:simplePos x="0" y="0"/>
                <wp:positionH relativeFrom="page">
                  <wp:posOffset>-15240</wp:posOffset>
                </wp:positionH>
                <wp:positionV relativeFrom="paragraph">
                  <wp:posOffset>-410210</wp:posOffset>
                </wp:positionV>
                <wp:extent cx="2816225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17EF54FB" id="Rectangle 1" o:spid="_x0000_s1026" alt="&quot;&quot;" style="position:absolute;margin-left:-1.2pt;margin-top:-32.3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6A13E60A" w14:textId="77777777" w:rsidTr="003B6E7E">
        <w:trPr>
          <w:trHeight w:val="2790"/>
        </w:trPr>
        <w:tc>
          <w:tcPr>
            <w:tcW w:w="3692" w:type="dxa"/>
          </w:tcPr>
          <w:p w14:paraId="615F09A2" w14:textId="5A3E0ABB" w:rsidR="00CF2BE7" w:rsidRDefault="006C5F9F" w:rsidP="00072619">
            <w:pPr>
              <w:pStyle w:val="Heading1"/>
            </w:pPr>
            <w:r w:rsidRPr="006C5F9F">
              <w:t>Objective</w:t>
            </w:r>
          </w:p>
          <w:p w14:paraId="2BDE7071" w14:textId="77777777" w:rsidR="00072619" w:rsidRPr="00072619" w:rsidRDefault="00072619" w:rsidP="00072619"/>
          <w:p w14:paraId="160174FB" w14:textId="408F5E88" w:rsidR="00CF2BE7" w:rsidRPr="00EF0E02" w:rsidRDefault="0058337E" w:rsidP="006C5F9F">
            <w:r w:rsidRPr="0058337E">
              <w:t>Enthusiastic fresher skilled in Data Science and Machine Learning, with hands-on experience in Python, scikit-learn, NumPy, Pandas, and Seaborn. Capable of building AI-based models and data-driven solutions to help businesses improve decision-making and automation.</w:t>
            </w:r>
          </w:p>
        </w:tc>
        <w:tc>
          <w:tcPr>
            <w:tcW w:w="737" w:type="dxa"/>
            <w:vMerge w:val="restart"/>
          </w:tcPr>
          <w:p w14:paraId="50F16E97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auto"/>
            </w:tcBorders>
          </w:tcPr>
          <w:p w14:paraId="39825D54" w14:textId="7D32904E" w:rsidR="0058337E" w:rsidRPr="00072619" w:rsidRDefault="0058337E" w:rsidP="0058337E">
            <w:pPr>
              <w:pStyle w:val="Title"/>
              <w:rPr>
                <w:sz w:val="36"/>
                <w:szCs w:val="36"/>
              </w:rPr>
            </w:pPr>
            <w:proofErr w:type="spellStart"/>
            <w:r w:rsidRPr="00072619">
              <w:rPr>
                <w:sz w:val="36"/>
                <w:szCs w:val="36"/>
              </w:rPr>
              <w:t>Muqddas</w:t>
            </w:r>
            <w:proofErr w:type="spellEnd"/>
            <w:r w:rsidRPr="00072619">
              <w:rPr>
                <w:sz w:val="36"/>
                <w:szCs w:val="36"/>
              </w:rPr>
              <w:t xml:space="preserve"> Zeeshan</w:t>
            </w:r>
          </w:p>
          <w:p w14:paraId="7F5635C9" w14:textId="77777777" w:rsidR="0058337E" w:rsidRPr="003B6E7E" w:rsidRDefault="0058337E" w:rsidP="0058337E">
            <w:pPr>
              <w:shd w:val="clear" w:color="auto" w:fill="FFFFFF" w:themeFill="background1"/>
              <w:rPr>
                <w:rFonts w:ascii="Cambria" w:hAnsi="Cambria"/>
                <w:sz w:val="22"/>
                <w:szCs w:val="22"/>
              </w:rPr>
            </w:pPr>
            <w:r w:rsidRPr="003B6E7E">
              <w:rPr>
                <w:rFonts w:ascii="Cambria" w:hAnsi="Cambria"/>
                <w:sz w:val="22"/>
                <w:szCs w:val="22"/>
              </w:rPr>
              <w:t>Python Data Science Developer</w:t>
            </w:r>
          </w:p>
          <w:p w14:paraId="162E2A7B" w14:textId="77777777" w:rsidR="00CF2BE7" w:rsidRPr="003B6E7E" w:rsidRDefault="00CF2BE7" w:rsidP="00B86C53">
            <w:pPr>
              <w:rPr>
                <w:sz w:val="22"/>
                <w:szCs w:val="22"/>
              </w:rPr>
            </w:pPr>
          </w:p>
          <w:p w14:paraId="4BE39A01" w14:textId="27594256" w:rsidR="0058337E" w:rsidRPr="003B6E7E" w:rsidRDefault="0058337E" w:rsidP="0058337E">
            <w:pPr>
              <w:shd w:val="clear" w:color="auto" w:fill="FFFFFF" w:themeFill="background1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3B6E7E">
              <w:rPr>
                <w:rFonts w:ascii="Cambria" w:hAnsi="Cambria"/>
                <w:sz w:val="22"/>
                <w:szCs w:val="22"/>
              </w:rPr>
              <w:t>Numpy</w:t>
            </w:r>
            <w:proofErr w:type="spellEnd"/>
            <w:r w:rsidRPr="003B6E7E">
              <w:rPr>
                <w:rFonts w:ascii="Cambria" w:hAnsi="Cambria"/>
                <w:sz w:val="22"/>
                <w:szCs w:val="22"/>
              </w:rPr>
              <w:t>/Pandas/</w:t>
            </w:r>
            <w:proofErr w:type="spellStart"/>
            <w:r w:rsidRPr="003B6E7E">
              <w:rPr>
                <w:rFonts w:ascii="Cambria" w:hAnsi="Cambria"/>
                <w:sz w:val="22"/>
                <w:szCs w:val="22"/>
              </w:rPr>
              <w:t>SeaBorn</w:t>
            </w:r>
            <w:proofErr w:type="spellEnd"/>
            <w:r w:rsidRPr="003B6E7E">
              <w:rPr>
                <w:rFonts w:ascii="Cambria" w:hAnsi="Cambria"/>
                <w:sz w:val="22"/>
                <w:szCs w:val="22"/>
              </w:rPr>
              <w:t>/</w:t>
            </w:r>
          </w:p>
          <w:p w14:paraId="547561D7" w14:textId="02721060" w:rsidR="0058337E" w:rsidRPr="003B6E7E" w:rsidRDefault="0058337E" w:rsidP="0058337E">
            <w:pPr>
              <w:shd w:val="clear" w:color="auto" w:fill="FFFFFF" w:themeFill="background1"/>
              <w:rPr>
                <w:rFonts w:ascii="Cambria" w:hAnsi="Cambria"/>
                <w:sz w:val="22"/>
                <w:szCs w:val="22"/>
              </w:rPr>
            </w:pPr>
            <w:r w:rsidRPr="003B6E7E">
              <w:rPr>
                <w:rFonts w:ascii="Cambria" w:hAnsi="Cambria"/>
                <w:sz w:val="22"/>
                <w:szCs w:val="22"/>
              </w:rPr>
              <w:t>Matplotlib/</w:t>
            </w:r>
            <w:proofErr w:type="spellStart"/>
            <w:r w:rsidRPr="003B6E7E">
              <w:rPr>
                <w:rFonts w:ascii="Cambria" w:hAnsi="Cambria"/>
                <w:sz w:val="22"/>
                <w:szCs w:val="22"/>
              </w:rPr>
              <w:t>SciKit</w:t>
            </w:r>
            <w:proofErr w:type="spellEnd"/>
            <w:r w:rsidRPr="003B6E7E">
              <w:rPr>
                <w:rFonts w:ascii="Cambria" w:hAnsi="Cambria"/>
                <w:sz w:val="22"/>
                <w:szCs w:val="22"/>
              </w:rPr>
              <w:t xml:space="preserve"> Learn </w:t>
            </w:r>
          </w:p>
          <w:p w14:paraId="0B87D758" w14:textId="1A3DEB37" w:rsidR="00CF2BE7" w:rsidRPr="003B6E7E" w:rsidRDefault="0058337E" w:rsidP="0058337E">
            <w:pPr>
              <w:shd w:val="clear" w:color="auto" w:fill="FFFFFF" w:themeFill="background1"/>
              <w:rPr>
                <w:rFonts w:ascii="Cambria" w:hAnsi="Cambria"/>
                <w:sz w:val="22"/>
                <w:szCs w:val="22"/>
                <w:shd w:val="clear" w:color="auto" w:fill="FFFFFF" w:themeFill="background1"/>
              </w:rPr>
            </w:pPr>
            <w:r w:rsidRPr="003B6E7E">
              <w:rPr>
                <w:rFonts w:ascii="Cambria" w:hAnsi="Cambria"/>
                <w:sz w:val="22"/>
                <w:szCs w:val="22"/>
                <w:shd w:val="clear" w:color="auto" w:fill="FFFFFF" w:themeFill="background1"/>
              </w:rPr>
              <w:t>Developer-Engineer</w:t>
            </w:r>
          </w:p>
          <w:p w14:paraId="042066C9" w14:textId="7E51913E" w:rsidR="0058337E" w:rsidRPr="0058337E" w:rsidRDefault="0058337E" w:rsidP="0058337E">
            <w:pPr>
              <w:shd w:val="clear" w:color="auto" w:fill="FFFFFF" w:themeFill="background1"/>
              <w:rPr>
                <w:rFonts w:ascii="Cambria" w:hAnsi="Cambria"/>
                <w:sz w:val="28"/>
                <w:szCs w:val="28"/>
              </w:rPr>
            </w:pPr>
            <w:r w:rsidRPr="003B6E7E">
              <w:rPr>
                <w:rFonts w:ascii="Cambria" w:hAnsi="Cambria"/>
                <w:sz w:val="22"/>
                <w:szCs w:val="22"/>
                <w:shd w:val="clear" w:color="auto" w:fill="FFFFFF" w:themeFill="background1"/>
              </w:rPr>
              <w:t>AI-Engineer</w:t>
            </w:r>
          </w:p>
        </w:tc>
      </w:tr>
      <w:tr w:rsidR="00CF2BE7" w:rsidRPr="00020BEB" w14:paraId="3B2FCE8F" w14:textId="77777777" w:rsidTr="00072619">
        <w:trPr>
          <w:trHeight w:val="58"/>
        </w:trPr>
        <w:tc>
          <w:tcPr>
            <w:tcW w:w="3692" w:type="dxa"/>
            <w:vMerge w:val="restart"/>
          </w:tcPr>
          <w:p w14:paraId="1825B015" w14:textId="77777777" w:rsidR="00CF2BE7" w:rsidRDefault="00CF2BE7" w:rsidP="003F1D3E"/>
          <w:p w14:paraId="61FA6934" w14:textId="1EF8A0B5" w:rsidR="00CF2BE7" w:rsidRPr="00072619" w:rsidRDefault="006C5F9F" w:rsidP="00072619">
            <w:pPr>
              <w:pStyle w:val="Heading1"/>
              <w:rPr>
                <w:sz w:val="22"/>
                <w:szCs w:val="22"/>
              </w:rPr>
            </w:pPr>
            <w:r w:rsidRPr="00072619">
              <w:rPr>
                <w:sz w:val="22"/>
                <w:szCs w:val="22"/>
              </w:rPr>
              <w:t>Contact</w:t>
            </w:r>
          </w:p>
          <w:p w14:paraId="5EA2DFE8" w14:textId="3F856974" w:rsidR="00CF2BE7" w:rsidRPr="006C5F9F" w:rsidRDefault="0058337E" w:rsidP="00072619">
            <w:pPr>
              <w:pStyle w:val="ListBullet"/>
            </w:pPr>
            <w:r>
              <w:t>muqddaszeeshan1@gmail</w:t>
            </w:r>
            <w:r w:rsidR="5FE412E0" w:rsidRPr="006C5F9F">
              <w:t>.com</w:t>
            </w:r>
          </w:p>
          <w:p w14:paraId="7D836F55" w14:textId="72CD7EDA" w:rsidR="003F1D3E" w:rsidRPr="006C5F9F" w:rsidRDefault="0058337E" w:rsidP="00072619">
            <w:pPr>
              <w:pStyle w:val="ListBullet"/>
            </w:pPr>
            <w:r>
              <w:t>03108859121</w:t>
            </w:r>
          </w:p>
          <w:p w14:paraId="15F10448" w14:textId="1010590D" w:rsidR="00072619" w:rsidRDefault="0058337E" w:rsidP="00072619">
            <w:pPr>
              <w:pStyle w:val="ListBullet"/>
            </w:pPr>
            <w:r>
              <w:t>Lahore/Pakistan</w:t>
            </w:r>
          </w:p>
          <w:p w14:paraId="1BCF49C9" w14:textId="5E3504B6" w:rsidR="00CF2BE7" w:rsidRPr="00072619" w:rsidRDefault="006C5F9F" w:rsidP="00072619">
            <w:pPr>
              <w:pStyle w:val="Heading1"/>
              <w:rPr>
                <w:sz w:val="22"/>
                <w:szCs w:val="22"/>
              </w:rPr>
            </w:pPr>
            <w:r w:rsidRPr="00072619">
              <w:rPr>
                <w:sz w:val="22"/>
                <w:szCs w:val="22"/>
              </w:rPr>
              <w:t>Education</w:t>
            </w:r>
          </w:p>
          <w:p w14:paraId="09DDF709" w14:textId="17472857" w:rsidR="00072619" w:rsidRPr="0058337E" w:rsidRDefault="0058337E" w:rsidP="00072619">
            <w:r>
              <w:rPr>
                <w:rStyle w:val="NotBold"/>
              </w:rPr>
              <w:t>BS</w:t>
            </w:r>
            <w:r w:rsidR="00072619">
              <w:rPr>
                <w:rStyle w:val="NotBold"/>
              </w:rPr>
              <w:t>C</w:t>
            </w:r>
            <w:r>
              <w:rPr>
                <w:rStyle w:val="NotBold"/>
              </w:rPr>
              <w:t xml:space="preserve">S </w:t>
            </w:r>
            <w:r w:rsidR="00072619">
              <w:t>GCUF -2022</w:t>
            </w:r>
          </w:p>
          <w:p w14:paraId="0C8DD237" w14:textId="77777777" w:rsidR="00CF2BE7" w:rsidRDefault="00CF2BE7" w:rsidP="00356AB0">
            <w:pPr>
              <w:rPr>
                <w:lang w:val="it-IT"/>
              </w:rPr>
            </w:pPr>
          </w:p>
          <w:p w14:paraId="4DAF88F9" w14:textId="2A04314F" w:rsidR="00CF2BE7" w:rsidRPr="00072619" w:rsidRDefault="00072619" w:rsidP="00072619">
            <w:pPr>
              <w:pStyle w:val="Heading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experience</w:t>
            </w:r>
          </w:p>
          <w:p w14:paraId="5067D9D0" w14:textId="77777777" w:rsidR="00072619" w:rsidRDefault="00072619" w:rsidP="00072619">
            <w:pPr>
              <w:rPr>
                <w:rFonts w:ascii="Cambria" w:hAnsi="Cambria"/>
                <w:sz w:val="21"/>
                <w:szCs w:val="21"/>
              </w:rPr>
            </w:pPr>
            <w:r w:rsidRPr="00687781">
              <w:rPr>
                <w:rFonts w:ascii="Cambria" w:hAnsi="Cambria"/>
                <w:sz w:val="21"/>
                <w:szCs w:val="21"/>
              </w:rPr>
              <w:t>As a fresher with strong enthusiasm in Full Stack AI and Data Science, I have built a solid foundation through academic learning and self-driven projects.</w:t>
            </w:r>
            <w:r>
              <w:rPr>
                <w:rFonts w:ascii="Cambria" w:hAnsi="Cambria"/>
                <w:sz w:val="21"/>
                <w:szCs w:val="21"/>
              </w:rPr>
              <w:t xml:space="preserve"> </w:t>
            </w:r>
            <w:r w:rsidRPr="00687781">
              <w:rPr>
                <w:rFonts w:ascii="Cambria" w:hAnsi="Cambria"/>
                <w:sz w:val="21"/>
                <w:szCs w:val="21"/>
              </w:rPr>
              <w:t>I have hands-on experience with Python (Pandas, NumPy, scikit-learn, TensorFlow, Matplotlib) for data science.</w:t>
            </w:r>
          </w:p>
          <w:p w14:paraId="3B1BE292" w14:textId="5E060911" w:rsidR="00072619" w:rsidRPr="00EA2313" w:rsidRDefault="00072619" w:rsidP="00072619">
            <w:pPr>
              <w:pStyle w:val="ListBullet"/>
            </w:pPr>
            <w:r w:rsidRPr="00EA2313">
              <w:t xml:space="preserve">Zameen.com – Real Estate </w:t>
            </w:r>
            <w:r>
              <w:t xml:space="preserve">/ US Real Estate </w:t>
            </w:r>
            <w:r w:rsidRPr="00EA2313">
              <w:t>- web scraping dataset – Data Analysis – Using Num</w:t>
            </w:r>
            <w:r>
              <w:t>P</w:t>
            </w:r>
            <w:r w:rsidRPr="00EA2313">
              <w:t>y, Pandas and Seaborn</w:t>
            </w:r>
          </w:p>
          <w:p w14:paraId="37CFC4FE" w14:textId="77777777" w:rsidR="00072619" w:rsidRPr="00EA2313" w:rsidRDefault="00072619" w:rsidP="00072619">
            <w:pPr>
              <w:pStyle w:val="ListBullet"/>
            </w:pPr>
            <w:r w:rsidRPr="00EA2313">
              <w:t>US Food Restaurants Dataset – Data analysis and Machine Learning implementation</w:t>
            </w:r>
          </w:p>
          <w:p w14:paraId="38C528D4" w14:textId="77777777" w:rsidR="00072619" w:rsidRPr="00EA2313" w:rsidRDefault="00072619" w:rsidP="00072619">
            <w:pPr>
              <w:pStyle w:val="ListBullet"/>
            </w:pPr>
            <w:r w:rsidRPr="00EA2313">
              <w:t>Medical Industry Dataset – Data Analysis</w:t>
            </w:r>
          </w:p>
          <w:p w14:paraId="7C0F4F6F" w14:textId="77777777" w:rsidR="00CF2BE7" w:rsidRDefault="00072619" w:rsidP="00072619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2"/>
                <w:szCs w:val="22"/>
              </w:rPr>
            </w:pPr>
            <w:r w:rsidRPr="00072619">
              <w:rPr>
                <w:b/>
                <w:bCs/>
                <w:sz w:val="22"/>
                <w:szCs w:val="22"/>
              </w:rPr>
              <w:t>COURSES</w:t>
            </w:r>
          </w:p>
          <w:p w14:paraId="67BE22E1" w14:textId="5B9E7BB3" w:rsidR="00072619" w:rsidRPr="00EA2313" w:rsidRDefault="00072619" w:rsidP="00072619">
            <w:pPr>
              <w:rPr>
                <w:rFonts w:ascii="Cambria" w:hAnsi="Cambria"/>
                <w:b/>
                <w:bCs/>
                <w:sz w:val="21"/>
                <w:szCs w:val="21"/>
              </w:rPr>
            </w:pPr>
            <w:r w:rsidRPr="00EA2313">
              <w:rPr>
                <w:rFonts w:ascii="Cambria" w:hAnsi="Cambria"/>
                <w:b/>
                <w:bCs/>
                <w:sz w:val="21"/>
                <w:szCs w:val="21"/>
              </w:rPr>
              <w:t>Full Stack AI (NEX$KILL –ARFA TOWER LAHORE</w:t>
            </w:r>
            <w:r>
              <w:rPr>
                <w:rFonts w:ascii="Cambria" w:hAnsi="Cambria"/>
                <w:b/>
                <w:bCs/>
                <w:sz w:val="21"/>
                <w:szCs w:val="21"/>
              </w:rPr>
              <w:t>)</w:t>
            </w:r>
          </w:p>
          <w:p w14:paraId="044CF04E" w14:textId="77777777" w:rsidR="00072619" w:rsidRPr="00EA2313" w:rsidRDefault="00072619" w:rsidP="00072619">
            <w:pPr>
              <w:rPr>
                <w:rFonts w:ascii="Cambria" w:hAnsi="Cambria"/>
                <w:b/>
                <w:bCs/>
                <w:sz w:val="21"/>
                <w:szCs w:val="21"/>
              </w:rPr>
            </w:pPr>
            <w:r w:rsidRPr="00EA2313">
              <w:rPr>
                <w:rFonts w:ascii="Cambria" w:hAnsi="Cambria"/>
                <w:b/>
                <w:bCs/>
                <w:sz w:val="21"/>
                <w:szCs w:val="21"/>
              </w:rPr>
              <w:t>Machine Learning, Deep Learning, Neutral Network</w:t>
            </w:r>
          </w:p>
          <w:p w14:paraId="1D880007" w14:textId="184EC736" w:rsidR="00072619" w:rsidRPr="00072619" w:rsidRDefault="00072619" w:rsidP="00072619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7" w:type="dxa"/>
            <w:vMerge/>
          </w:tcPr>
          <w:p w14:paraId="0575CD36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auto"/>
            </w:tcBorders>
          </w:tcPr>
          <w:p w14:paraId="134E3ABB" w14:textId="77777777" w:rsidR="00CF2BE7" w:rsidRPr="00CA07A7" w:rsidRDefault="00CF2BE7" w:rsidP="00F46F61"/>
        </w:tc>
      </w:tr>
      <w:tr w:rsidR="00CF2BE7" w:rsidRPr="00020BEB" w14:paraId="7906FBE8" w14:textId="77777777" w:rsidTr="00425627">
        <w:trPr>
          <w:trHeight w:val="3197"/>
        </w:trPr>
        <w:tc>
          <w:tcPr>
            <w:tcW w:w="3692" w:type="dxa"/>
            <w:vMerge/>
          </w:tcPr>
          <w:p w14:paraId="34140763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F6C26B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7316652A" w14:textId="6CFF0357" w:rsidR="00CF2BE7" w:rsidRPr="00072619" w:rsidRDefault="003B6E7E" w:rsidP="006C5F9F">
            <w:pPr>
              <w:pStyle w:val="Heading1"/>
            </w:pPr>
            <w:r w:rsidRPr="00072619">
              <w:t>SKILL</w:t>
            </w:r>
          </w:p>
          <w:p w14:paraId="3D33F412" w14:textId="77777777" w:rsidR="00CF2BE7" w:rsidRPr="00072619" w:rsidRDefault="00CF2BE7" w:rsidP="00CF2BE7">
            <w:pPr>
              <w:rPr>
                <w:szCs w:val="20"/>
              </w:rPr>
            </w:pPr>
          </w:p>
          <w:p w14:paraId="38272656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>NumPy</w:t>
            </w:r>
          </w:p>
          <w:p w14:paraId="50F682FD" w14:textId="77777777" w:rsidR="003B6E7E" w:rsidRPr="00072619" w:rsidRDefault="003B6E7E" w:rsidP="003B6E7E">
            <w:pPr>
              <w:numPr>
                <w:ilvl w:val="0"/>
                <w:numId w:val="10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Efficient manipulation of large numerical arrays and matrices</w:t>
            </w:r>
          </w:p>
          <w:p w14:paraId="1C0C0445" w14:textId="77777777" w:rsidR="003B6E7E" w:rsidRPr="00072619" w:rsidRDefault="003B6E7E" w:rsidP="003B6E7E">
            <w:pPr>
              <w:numPr>
                <w:ilvl w:val="0"/>
                <w:numId w:val="10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Understanding of array broadcasting and vectorized operations</w:t>
            </w:r>
          </w:p>
          <w:p w14:paraId="140C952C" w14:textId="77777777" w:rsidR="003B6E7E" w:rsidRPr="00072619" w:rsidRDefault="003B6E7E" w:rsidP="003B6E7E">
            <w:pPr>
              <w:numPr>
                <w:ilvl w:val="0"/>
                <w:numId w:val="10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Proficient in slicing, indexing, reshaping, and stacking arrays</w:t>
            </w:r>
          </w:p>
          <w:p w14:paraId="41C3851D" w14:textId="77777777" w:rsidR="003B6E7E" w:rsidRPr="00072619" w:rsidRDefault="003B6E7E" w:rsidP="003B6E7E">
            <w:pPr>
              <w:numPr>
                <w:ilvl w:val="0"/>
                <w:numId w:val="10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Use of mathematical, statistical, and linear algebra functions</w:t>
            </w:r>
          </w:p>
          <w:p w14:paraId="04D671FF" w14:textId="77777777" w:rsidR="003B6E7E" w:rsidRPr="00072619" w:rsidRDefault="003B6E7E" w:rsidP="003B6E7E">
            <w:pPr>
              <w:numPr>
                <w:ilvl w:val="0"/>
                <w:numId w:val="10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Performance optimization using NumPy over pure Python</w:t>
            </w:r>
          </w:p>
          <w:p w14:paraId="31DFE98D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>Pandas</w:t>
            </w:r>
          </w:p>
          <w:p w14:paraId="760F9C9D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Expert in handling </w:t>
            </w:r>
            <w:proofErr w:type="spellStart"/>
            <w:r w:rsidRPr="00072619">
              <w:rPr>
                <w:rFonts w:ascii="Cambria" w:hAnsi="Cambria"/>
                <w:szCs w:val="20"/>
              </w:rPr>
              <w:t>DataFrames</w:t>
            </w:r>
            <w:proofErr w:type="spellEnd"/>
            <w:r w:rsidRPr="00072619">
              <w:rPr>
                <w:rFonts w:ascii="Cambria" w:hAnsi="Cambria"/>
                <w:szCs w:val="20"/>
              </w:rPr>
              <w:t xml:space="preserve"> and Series for structured data</w:t>
            </w:r>
          </w:p>
          <w:p w14:paraId="4FF81D6F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Data cleaning: handling missing/null values, duplicates, outliers</w:t>
            </w:r>
          </w:p>
          <w:p w14:paraId="7C8E0276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Data transformation: filtering, mapping, renaming, and applying custom functions</w:t>
            </w:r>
          </w:p>
          <w:p w14:paraId="6F017295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Data aggregation with </w:t>
            </w:r>
            <w:proofErr w:type="spellStart"/>
            <w:proofErr w:type="gramStart"/>
            <w:r w:rsidRPr="00072619">
              <w:rPr>
                <w:rFonts w:ascii="Cambria" w:hAnsi="Cambria"/>
                <w:szCs w:val="20"/>
              </w:rPr>
              <w:t>groupby</w:t>
            </w:r>
            <w:proofErr w:type="spellEnd"/>
            <w:r w:rsidRPr="00072619">
              <w:rPr>
                <w:rFonts w:ascii="Cambria" w:hAnsi="Cambria"/>
                <w:szCs w:val="20"/>
              </w:rPr>
              <w:t>(</w:t>
            </w:r>
            <w:proofErr w:type="gramEnd"/>
            <w:r w:rsidRPr="00072619">
              <w:rPr>
                <w:rFonts w:ascii="Cambria" w:hAnsi="Cambria"/>
                <w:szCs w:val="20"/>
              </w:rPr>
              <w:t xml:space="preserve">), </w:t>
            </w:r>
            <w:proofErr w:type="spellStart"/>
            <w:r w:rsidRPr="00072619">
              <w:rPr>
                <w:rFonts w:ascii="Cambria" w:hAnsi="Cambria"/>
                <w:szCs w:val="20"/>
              </w:rPr>
              <w:t>pivot_</w:t>
            </w:r>
            <w:proofErr w:type="gramStart"/>
            <w:r w:rsidRPr="00072619">
              <w:rPr>
                <w:rFonts w:ascii="Cambria" w:hAnsi="Cambria"/>
                <w:szCs w:val="20"/>
              </w:rPr>
              <w:t>table</w:t>
            </w:r>
            <w:proofErr w:type="spellEnd"/>
            <w:r w:rsidRPr="00072619">
              <w:rPr>
                <w:rFonts w:ascii="Cambria" w:hAnsi="Cambria"/>
                <w:szCs w:val="20"/>
              </w:rPr>
              <w:t>(</w:t>
            </w:r>
            <w:proofErr w:type="gramEnd"/>
            <w:r w:rsidRPr="00072619">
              <w:rPr>
                <w:rFonts w:ascii="Cambria" w:hAnsi="Cambria"/>
                <w:szCs w:val="20"/>
              </w:rPr>
              <w:t xml:space="preserve">), and </w:t>
            </w:r>
            <w:proofErr w:type="gramStart"/>
            <w:r w:rsidRPr="00072619">
              <w:rPr>
                <w:rFonts w:ascii="Cambria" w:hAnsi="Cambria"/>
                <w:szCs w:val="20"/>
              </w:rPr>
              <w:t>resample(</w:t>
            </w:r>
            <w:proofErr w:type="gramEnd"/>
            <w:r w:rsidRPr="00072619">
              <w:rPr>
                <w:rFonts w:ascii="Cambria" w:hAnsi="Cambria"/>
                <w:szCs w:val="20"/>
              </w:rPr>
              <w:t>)</w:t>
            </w:r>
          </w:p>
          <w:p w14:paraId="2595B8F0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Merging, joining, and concatenating datasets for relational analysis</w:t>
            </w:r>
          </w:p>
          <w:p w14:paraId="7BE49DEF" w14:textId="77777777" w:rsidR="003B6E7E" w:rsidRPr="00072619" w:rsidRDefault="003B6E7E" w:rsidP="003B6E7E">
            <w:pPr>
              <w:numPr>
                <w:ilvl w:val="0"/>
                <w:numId w:val="11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Time-series data analysis and datetime operations</w:t>
            </w:r>
          </w:p>
          <w:p w14:paraId="0C8BD65C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>Seaborn</w:t>
            </w:r>
          </w:p>
          <w:p w14:paraId="6BAB36B3" w14:textId="77777777" w:rsidR="003B6E7E" w:rsidRPr="00072619" w:rsidRDefault="003B6E7E" w:rsidP="003B6E7E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Creating visually appealing statistical plots with minimal code</w:t>
            </w:r>
          </w:p>
          <w:p w14:paraId="225E6279" w14:textId="77777777" w:rsidR="003B6E7E" w:rsidRPr="00072619" w:rsidRDefault="003B6E7E" w:rsidP="003B6E7E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Plotting relationships using scatterplots, </w:t>
            </w:r>
            <w:proofErr w:type="spellStart"/>
            <w:r w:rsidRPr="00072619">
              <w:rPr>
                <w:rFonts w:ascii="Cambria" w:hAnsi="Cambria"/>
                <w:szCs w:val="20"/>
              </w:rPr>
              <w:t>lineplots</w:t>
            </w:r>
            <w:proofErr w:type="spellEnd"/>
            <w:r w:rsidRPr="00072619">
              <w:rPr>
                <w:rFonts w:ascii="Cambria" w:hAnsi="Cambria"/>
                <w:szCs w:val="20"/>
              </w:rPr>
              <w:t>, and regression plots</w:t>
            </w:r>
          </w:p>
          <w:p w14:paraId="19F46FBC" w14:textId="77777777" w:rsidR="003B6E7E" w:rsidRPr="00072619" w:rsidRDefault="003B6E7E" w:rsidP="003B6E7E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Visualizing distributions with histograms, KDE plots, and boxplots</w:t>
            </w:r>
          </w:p>
          <w:p w14:paraId="516F467A" w14:textId="77777777" w:rsidR="003B6E7E" w:rsidRPr="00072619" w:rsidRDefault="003B6E7E" w:rsidP="003B6E7E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Heatmaps, </w:t>
            </w:r>
            <w:proofErr w:type="spellStart"/>
            <w:r w:rsidRPr="00072619">
              <w:rPr>
                <w:rFonts w:ascii="Cambria" w:hAnsi="Cambria"/>
                <w:szCs w:val="20"/>
              </w:rPr>
              <w:t>pairplots</w:t>
            </w:r>
            <w:proofErr w:type="spellEnd"/>
            <w:r w:rsidRPr="00072619">
              <w:rPr>
                <w:rFonts w:ascii="Cambria" w:hAnsi="Cambria"/>
                <w:szCs w:val="20"/>
              </w:rPr>
              <w:t>, and categorical plots for multi-variable exploration</w:t>
            </w:r>
          </w:p>
          <w:p w14:paraId="34EFA597" w14:textId="77777777" w:rsidR="003B6E7E" w:rsidRPr="00072619" w:rsidRDefault="003B6E7E" w:rsidP="003B6E7E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Integration with Pandas </w:t>
            </w:r>
            <w:proofErr w:type="spellStart"/>
            <w:r w:rsidRPr="00072619">
              <w:rPr>
                <w:rFonts w:ascii="Cambria" w:hAnsi="Cambria"/>
                <w:szCs w:val="20"/>
              </w:rPr>
              <w:t>DataFrames</w:t>
            </w:r>
            <w:proofErr w:type="spellEnd"/>
            <w:r w:rsidRPr="00072619">
              <w:rPr>
                <w:rFonts w:ascii="Cambria" w:hAnsi="Cambria"/>
                <w:szCs w:val="20"/>
              </w:rPr>
              <w:t xml:space="preserve"> for seamless plotting</w:t>
            </w:r>
          </w:p>
          <w:p w14:paraId="68B06194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>Matplotlib</w:t>
            </w:r>
          </w:p>
          <w:p w14:paraId="519C4ECB" w14:textId="77777777" w:rsidR="003B6E7E" w:rsidRPr="00072619" w:rsidRDefault="003B6E7E" w:rsidP="003B6E7E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Building customizable 2D plots (line, bar, scatter, histogram, etc.)</w:t>
            </w:r>
          </w:p>
          <w:p w14:paraId="7487AE64" w14:textId="77777777" w:rsidR="003B6E7E" w:rsidRPr="00072619" w:rsidRDefault="003B6E7E" w:rsidP="003B6E7E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Subplots and layout management for multi-chart visualizations</w:t>
            </w:r>
          </w:p>
          <w:p w14:paraId="143A1AB5" w14:textId="77777777" w:rsidR="003B6E7E" w:rsidRPr="00072619" w:rsidRDefault="003B6E7E" w:rsidP="003B6E7E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Plot annotation, labeling, and theming for presentation-ready graphics</w:t>
            </w:r>
          </w:p>
          <w:p w14:paraId="141F4648" w14:textId="77777777" w:rsidR="003B6E7E" w:rsidRPr="00072619" w:rsidRDefault="003B6E7E" w:rsidP="003B6E7E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Fine-tuning charts with axis limits, ticks, legends, and grid styles</w:t>
            </w:r>
          </w:p>
          <w:p w14:paraId="0ED7F84C" w14:textId="77777777" w:rsidR="003B6E7E" w:rsidRPr="00072619" w:rsidRDefault="003B6E7E" w:rsidP="003B6E7E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Exporting charts to PNG, PDF, and SVG formats</w:t>
            </w:r>
          </w:p>
          <w:p w14:paraId="0E5D41AC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>Scikit-learn</w:t>
            </w:r>
          </w:p>
          <w:p w14:paraId="2AAD1098" w14:textId="77777777" w:rsidR="003B6E7E" w:rsidRPr="00072619" w:rsidRDefault="003B6E7E" w:rsidP="003B6E7E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Applying supervised learning models (Linear/Logistic Regression, Decision Trees, SVM)</w:t>
            </w:r>
          </w:p>
          <w:p w14:paraId="4C625808" w14:textId="77777777" w:rsidR="003B6E7E" w:rsidRPr="00072619" w:rsidRDefault="003B6E7E" w:rsidP="003B6E7E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Implementing unsupervised models (K-Means, DBSCAN, PCA)</w:t>
            </w:r>
          </w:p>
          <w:p w14:paraId="73D80950" w14:textId="77777777" w:rsidR="003B6E7E" w:rsidRPr="00072619" w:rsidRDefault="003B6E7E" w:rsidP="003B6E7E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Data preprocessing: scaling, encoding, imputation, and transformation</w:t>
            </w:r>
          </w:p>
          <w:p w14:paraId="41EA3D2B" w14:textId="77777777" w:rsidR="003B6E7E" w:rsidRPr="00072619" w:rsidRDefault="003B6E7E" w:rsidP="003B6E7E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Model evaluation using cross-validation, confusion matrix, ROC/AUC</w:t>
            </w:r>
          </w:p>
          <w:p w14:paraId="5239853E" w14:textId="77777777" w:rsidR="003B6E7E" w:rsidRPr="00072619" w:rsidRDefault="003B6E7E" w:rsidP="003B6E7E">
            <w:pPr>
              <w:spacing w:line="240" w:lineRule="auto"/>
              <w:outlineLvl w:val="2"/>
              <w:rPr>
                <w:rFonts w:ascii="Cambria" w:hAnsi="Cambria"/>
                <w:b/>
                <w:szCs w:val="20"/>
              </w:rPr>
            </w:pPr>
            <w:r w:rsidRPr="00072619">
              <w:rPr>
                <w:rFonts w:ascii="Cambria" w:hAnsi="Cambria"/>
                <w:b/>
                <w:szCs w:val="20"/>
              </w:rPr>
              <w:t xml:space="preserve">TensorFlow and </w:t>
            </w:r>
            <w:proofErr w:type="spellStart"/>
            <w:r w:rsidRPr="00072619">
              <w:rPr>
                <w:rFonts w:ascii="Cambria" w:hAnsi="Cambria"/>
                <w:b/>
                <w:szCs w:val="20"/>
              </w:rPr>
              <w:t>Keras</w:t>
            </w:r>
            <w:proofErr w:type="spellEnd"/>
          </w:p>
          <w:p w14:paraId="03B98793" w14:textId="77777777" w:rsidR="003B6E7E" w:rsidRPr="00072619" w:rsidRDefault="003B6E7E" w:rsidP="003B6E7E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 xml:space="preserve">Building and training deep learning models using TensorFlow and </w:t>
            </w:r>
            <w:proofErr w:type="spellStart"/>
            <w:r w:rsidRPr="00072619">
              <w:rPr>
                <w:rFonts w:ascii="Cambria" w:hAnsi="Cambria"/>
                <w:szCs w:val="20"/>
              </w:rPr>
              <w:t>Keras</w:t>
            </w:r>
            <w:proofErr w:type="spellEnd"/>
          </w:p>
          <w:p w14:paraId="7A19DC13" w14:textId="0233DA95" w:rsidR="00072619" w:rsidRPr="00072619" w:rsidRDefault="003B6E7E" w:rsidP="00072619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/>
                <w:szCs w:val="20"/>
              </w:rPr>
            </w:pPr>
            <w:r w:rsidRPr="00072619">
              <w:rPr>
                <w:rFonts w:ascii="Cambria" w:hAnsi="Cambria"/>
                <w:szCs w:val="20"/>
              </w:rPr>
              <w:t>Architecture Design: Designing CNN, RNN, LSTM, and Transformer models.</w:t>
            </w:r>
          </w:p>
          <w:p w14:paraId="3F92AD16" w14:textId="27DAA32D" w:rsidR="00CF2BE7" w:rsidRPr="00072619" w:rsidRDefault="00CF2BE7" w:rsidP="003B6E7E">
            <w:pPr>
              <w:pStyle w:val="ListParagraph"/>
              <w:spacing w:line="271" w:lineRule="auto"/>
              <w:rPr>
                <w:szCs w:val="20"/>
              </w:rPr>
            </w:pPr>
          </w:p>
        </w:tc>
      </w:tr>
      <w:tr w:rsidR="00CF2BE7" w:rsidRPr="00020BEB" w14:paraId="51786B0C" w14:textId="77777777" w:rsidTr="1461E2F6">
        <w:trPr>
          <w:trHeight w:val="180"/>
        </w:trPr>
        <w:tc>
          <w:tcPr>
            <w:tcW w:w="3692" w:type="dxa"/>
            <w:vMerge/>
          </w:tcPr>
          <w:p w14:paraId="1BFAE81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3A6C175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2F5845B9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6877A817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4251C110" w14:textId="77777777" w:rsidTr="1461E2F6">
        <w:trPr>
          <w:trHeight w:val="512"/>
        </w:trPr>
        <w:tc>
          <w:tcPr>
            <w:tcW w:w="3692" w:type="dxa"/>
            <w:vMerge/>
          </w:tcPr>
          <w:p w14:paraId="13AF8C65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0A9BAC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A6F7E6C" w14:textId="77777777" w:rsidR="00CF2BE7" w:rsidRDefault="00CF2BE7" w:rsidP="00CF2BE7">
            <w:pPr>
              <w:pStyle w:val="Heading1"/>
            </w:pPr>
          </w:p>
        </w:tc>
      </w:tr>
    </w:tbl>
    <w:p w14:paraId="29DB8414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F857" w14:textId="77777777" w:rsidR="00125B98" w:rsidRDefault="00125B98" w:rsidP="00AA35A8">
      <w:pPr>
        <w:spacing w:line="240" w:lineRule="auto"/>
      </w:pPr>
      <w:r>
        <w:separator/>
      </w:r>
    </w:p>
  </w:endnote>
  <w:endnote w:type="continuationSeparator" w:id="0">
    <w:p w14:paraId="0C0BFC2B" w14:textId="77777777" w:rsidR="00125B98" w:rsidRDefault="00125B98" w:rsidP="00AA35A8">
      <w:pPr>
        <w:spacing w:line="240" w:lineRule="auto"/>
      </w:pPr>
      <w:r>
        <w:continuationSeparator/>
      </w:r>
    </w:p>
  </w:endnote>
  <w:endnote w:type="continuationNotice" w:id="1">
    <w:p w14:paraId="1B2E7B4D" w14:textId="77777777" w:rsidR="00125B98" w:rsidRDefault="00125B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4A6A" w14:textId="77777777" w:rsidR="00125B98" w:rsidRDefault="00125B98" w:rsidP="00AA35A8">
      <w:pPr>
        <w:spacing w:line="240" w:lineRule="auto"/>
      </w:pPr>
      <w:r>
        <w:separator/>
      </w:r>
    </w:p>
  </w:footnote>
  <w:footnote w:type="continuationSeparator" w:id="0">
    <w:p w14:paraId="59944146" w14:textId="77777777" w:rsidR="00125B98" w:rsidRDefault="00125B98" w:rsidP="00AA35A8">
      <w:pPr>
        <w:spacing w:line="240" w:lineRule="auto"/>
      </w:pPr>
      <w:r>
        <w:continuationSeparator/>
      </w:r>
    </w:p>
  </w:footnote>
  <w:footnote w:type="continuationNotice" w:id="1">
    <w:p w14:paraId="31D72D21" w14:textId="77777777" w:rsidR="00125B98" w:rsidRDefault="00125B9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280C3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8pt;height:13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17993"/>
    <w:multiLevelType w:val="hybridMultilevel"/>
    <w:tmpl w:val="C24A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B5732"/>
    <w:multiLevelType w:val="multilevel"/>
    <w:tmpl w:val="B176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50319"/>
    <w:multiLevelType w:val="multilevel"/>
    <w:tmpl w:val="EA4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72770"/>
    <w:multiLevelType w:val="multilevel"/>
    <w:tmpl w:val="476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6B0C"/>
    <w:multiLevelType w:val="multilevel"/>
    <w:tmpl w:val="0A3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E25EB"/>
    <w:multiLevelType w:val="multilevel"/>
    <w:tmpl w:val="A95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3"/>
  </w:num>
  <w:num w:numId="3" w16cid:durableId="1774394388">
    <w:abstractNumId w:val="4"/>
  </w:num>
  <w:num w:numId="4" w16cid:durableId="2058429382">
    <w:abstractNumId w:val="6"/>
  </w:num>
  <w:num w:numId="5" w16cid:durableId="537013467">
    <w:abstractNumId w:val="3"/>
  </w:num>
  <w:num w:numId="6" w16cid:durableId="1832286735">
    <w:abstractNumId w:val="8"/>
  </w:num>
  <w:num w:numId="7" w16cid:durableId="909921174">
    <w:abstractNumId w:val="0"/>
  </w:num>
  <w:num w:numId="8" w16cid:durableId="1533300515">
    <w:abstractNumId w:val="12"/>
  </w:num>
  <w:num w:numId="9" w16cid:durableId="1805614415">
    <w:abstractNumId w:val="2"/>
  </w:num>
  <w:num w:numId="10" w16cid:durableId="1029069658">
    <w:abstractNumId w:val="9"/>
  </w:num>
  <w:num w:numId="11" w16cid:durableId="1350257687">
    <w:abstractNumId w:val="7"/>
  </w:num>
  <w:num w:numId="12" w16cid:durableId="977033943">
    <w:abstractNumId w:val="10"/>
  </w:num>
  <w:num w:numId="13" w16cid:durableId="640843014">
    <w:abstractNumId w:val="11"/>
  </w:num>
  <w:num w:numId="14" w16cid:durableId="612131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7E"/>
    <w:rsid w:val="0000752A"/>
    <w:rsid w:val="000108D2"/>
    <w:rsid w:val="00016465"/>
    <w:rsid w:val="000176BD"/>
    <w:rsid w:val="00020833"/>
    <w:rsid w:val="00020BEB"/>
    <w:rsid w:val="00033263"/>
    <w:rsid w:val="000334C1"/>
    <w:rsid w:val="00072619"/>
    <w:rsid w:val="000873F6"/>
    <w:rsid w:val="000968D6"/>
    <w:rsid w:val="000B286F"/>
    <w:rsid w:val="000D134B"/>
    <w:rsid w:val="0010041D"/>
    <w:rsid w:val="001052AA"/>
    <w:rsid w:val="00121919"/>
    <w:rsid w:val="00124ED6"/>
    <w:rsid w:val="00125B98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6E7E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37E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91906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9751E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DCC3E"/>
  <w15:chartTrackingRefBased/>
  <w15:docId w15:val="{09FCC906-0FD6-415A-BC48-4156421C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ais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26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1</cp:revision>
  <dcterms:created xsi:type="dcterms:W3CDTF">2026-06-04T18:18:00Z</dcterms:created>
  <dcterms:modified xsi:type="dcterms:W3CDTF">2026-06-04T18:49:00Z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